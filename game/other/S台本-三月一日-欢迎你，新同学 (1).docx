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B46F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{场景-外廊下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-早上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【旁白】三月一日-晴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。</w:t>
      </w:r>
    </w:p>
    <w:p w14:paraId="62F16A86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今天…就是今天了。</w:t>
      </w:r>
    </w:p>
    <w:p w14:paraId="363F517F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我的手捏住书包的两边，咽了口唾沫。</w:t>
      </w:r>
    </w:p>
    <w:p w14:paraId="5490AA10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一直以来，我都</w:t>
      </w:r>
    </w:p>
    <w:p w14:paraId="1B391E75">
      <w:pPr>
        <w:widowControl/>
        <w:bidi w:val="0"/>
        <w:rPr>
          <w:rFonts w:hint="eastAsia" w:ascii="宋体" w:hAnsi="宋体" w:eastAsia="宋体" w:cs="宋体"/>
          <w:kern w:val="2"/>
          <w:u w:val="single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对语文没什么所谓/</w:t>
      </w:r>
    </w:p>
    <w:p w14:paraId="69614035">
      <w:pPr>
        <w:widowControl/>
        <w:bidi w:val="0"/>
        <w:rPr>
          <w:rFonts w:hint="eastAsia" w:ascii="宋体" w:hAnsi="宋体" w:eastAsia="宋体" w:cs="宋体"/>
          <w:kern w:val="2"/>
          <w:u w:val="none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u w:val="none"/>
          <w:lang w:val="en-US" w:eastAsia="zh-CN" w:bidi="ar"/>
          <w:woUserID w:val="1"/>
        </w:rPr>
        <w:t>感觉语文不像数学需要做题，不像英语需要背诵</w:t>
      </w: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。</w:t>
      </w:r>
    </w:p>
    <w:p w14:paraId="38625777">
      <w:pPr>
        <w:widowControl/>
        <w:bidi w:val="0"/>
        <w:rPr>
          <w:rFonts w:hint="eastAsia" w:ascii="宋体" w:hAnsi="宋体" w:eastAsia="宋体" w:cs="宋体"/>
          <w:kern w:val="2"/>
          <w:u w:val="none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u w:val="none"/>
          <w:lang w:val="en-US" w:eastAsia="zh-CN" w:bidi="ar"/>
          <w:woUserID w:val="1"/>
        </w:rPr>
        <w:t>对语文这门学科，也没有什么特别的好感</w:t>
      </w: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。</w:t>
      </w:r>
    </w:p>
    <w:p w14:paraId="5946EA78">
      <w:pPr>
        <w:widowControl/>
        <w:bidi w:val="0"/>
        <w:rPr>
          <w:rFonts w:hint="eastAsia" w:ascii="宋体" w:hAnsi="宋体" w:eastAsia="宋体" w:cs="宋体"/>
          <w:kern w:val="2"/>
          <w:u w:val="single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讨厌语文</w:t>
      </w:r>
    </w:p>
    <w:p w14:paraId="53F87677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…一直以来，我都很讨厌语文。这种讨厌，像藤蔓一样缠绕在骨子里，从很小的时候就开始了。</w:t>
      </w:r>
    </w:p>
    <w:p w14:paraId="5F369200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因为</w:t>
      </w:r>
    </w:p>
    <w:p w14:paraId="732ECA93">
      <w:pPr>
        <w:widowControl/>
        <w:bidi w:val="0"/>
        <w:rPr>
          <w:rFonts w:hint="eastAsia" w:ascii="宋体" w:hAnsi="宋体" w:eastAsia="宋体" w:cs="宋体"/>
          <w:kern w:val="2"/>
          <w:u w:val="single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死记硬背的折磨/</w:t>
      </w:r>
    </w:p>
    <w:p w14:paraId="33B8204C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当然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。</w:t>
      </w:r>
    </w:p>
    <w:p w14:paraId="01693A9E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背，不停地背，不是为了理解，只是为了在试卷上复刻出阅卷者想要的符号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。</w:t>
      </w:r>
    </w:p>
    <w:p w14:paraId="449719E7">
      <w:pPr>
        <w:widowControl/>
        <w:bidi w:val="0"/>
        <w:rPr>
          <w:rFonts w:hint="eastAsia" w:ascii="宋体" w:hAnsi="宋体" w:eastAsia="宋体" w:cs="宋体"/>
          <w:kern w:val="2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真是无聊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，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我讨厌这种感觉</w:t>
      </w:r>
    </w:p>
    <w:p w14:paraId="0B5C025A">
      <w:pPr>
        <w:widowControl/>
        <w:bidi w:val="0"/>
        <w:rPr>
          <w:rFonts w:hint="eastAsia" w:ascii="宋体" w:hAnsi="宋体" w:eastAsia="宋体" w:cs="宋体"/>
          <w:kern w:val="2"/>
          <w:u w:val="single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 xml:space="preserve">从小就不喜欢/ </w:t>
      </w:r>
    </w:p>
    <w:p w14:paraId="0477CAEC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也许吧。当别的孩子沉浸在故事的奇妙冒险里时，我却对那些繁杂的形容词感到烦躁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。</w:t>
      </w:r>
    </w:p>
    <w:p w14:paraId="21015331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一门需要特殊天赋才能精通的技艺，而我，显然是没什么天赋。</w:t>
      </w:r>
    </w:p>
    <w:p w14:paraId="2CDFBCF5">
      <w:pPr>
        <w:widowControl/>
        <w:bidi w:val="0"/>
        <w:rPr>
          <w:rFonts w:hint="eastAsia" w:ascii="宋体" w:hAnsi="宋体" w:eastAsia="宋体" w:cs="宋体"/>
          <w:kern w:val="2"/>
          <w:u w:val="single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碰见糟糕老师/</w:t>
      </w:r>
    </w:p>
    <w:p w14:paraId="31D02217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小学那个戴着小麦克风、永远板着脸的班主任，她评判作文的唯一标准就是用了多少成语和好词好句。</w:t>
      </w:r>
    </w:p>
    <w:p w14:paraId="68089FB8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从那以后，“语文”两个字对我来说，就等同于“虚假”和“应试”。</w:t>
      </w:r>
    </w:p>
    <w:p w14:paraId="365C08F1">
      <w:pPr>
        <w:widowControl/>
        <w:bidi w:val="0"/>
        <w:rPr>
          <w:rFonts w:hint="eastAsia" w:ascii="宋体" w:hAnsi="宋体" w:eastAsia="宋体" w:cs="宋体"/>
          <w:kern w:val="2"/>
          <w:u w:val="single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讨厌记叙文/</w:t>
      </w:r>
    </w:p>
    <w:p w14:paraId="40E4BEA2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 xml:space="preserve"> 尤其是这个！</w:t>
      </w:r>
    </w:p>
    <w:p w14:paraId="602A4717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每一次写赏析记叙文，都像是一场公开处刑，暴露着我的无趣和贫瘠，去供人审视、打分。</w:t>
      </w:r>
    </w:p>
    <w:p w14:paraId="09F2C9AF">
      <w:pPr>
        <w:widowControl/>
        <w:bidi w:val="0"/>
        <w:rPr>
          <w:rFonts w:hint="eastAsia" w:ascii="宋体" w:hAnsi="宋体" w:eastAsia="宋体" w:cs="宋体"/>
          <w:kern w:val="2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 xml:space="preserve"> </w:t>
      </w:r>
    </w:p>
    <w:p w14:paraId="77C5C962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总而言之，语文…它对我来说，从来就不是如鱼得水的熟稔，而是焦虑的源头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。</w:t>
      </w:r>
    </w:p>
    <w:p w14:paraId="7A62D446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而今天，这即将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面对的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、几乎可以预见惨不忍睹的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二模语文考试...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就是二模这座刑场给我准备的最终判决书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...</w:t>
      </w:r>
    </w:p>
    <w:p w14:paraId="341765A1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冰冷的预感包裹着我，我拉开家门，准备奔赴刑场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......</w:t>
      </w:r>
    </w:p>
    <w:p w14:paraId="1459DCA5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直到一个轻快得、仿佛带着阳光温度的声音，穿透了北国三月的寒冬——</w:t>
      </w:r>
    </w:p>
    <w:p w14:paraId="3E260593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{punica12}{BGM：小星星}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P——！早啊！</w:t>
      </w:r>
    </w:p>
    <w:p w14:paraId="7884BF02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{punica01kh}今天怎么蔫蔫的？又在思考宇宙的终焉啦？</w:t>
      </w:r>
    </w:p>
    <w:p w14:paraId="0A363B8D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{punica06}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【旁白】面前的女孩向你甜甜一笑，她梳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着标志性的双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麻花辫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，身上穿着可可爱爱的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校服。</w:t>
      </w:r>
    </w:p>
    <w:p w14:paraId="3D9D9055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啊，是我可爱的青梅竹马，她就住在我家对面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。</w:t>
      </w:r>
    </w:p>
    <w:p w14:paraId="4E19BE21">
      <w:pPr>
        <w:widowControl/>
        <w:bidi w:val="0"/>
        <w:rPr>
          <w:rFonts w:hint="eastAsia" w:ascii="宋体" w:hAnsi="宋体" w:eastAsia="宋体" w:cs="宋体"/>
          <w:kern w:val="2"/>
          <w:u w:val="single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 xml:space="preserve"> </w:t>
      </w: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早！</w:t>
      </w: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/</w:t>
      </w: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在等我吗</w:t>
      </w: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/</w:t>
      </w: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抱歉，今天有一点磨蹭</w:t>
      </w:r>
    </w:p>
    <w:p w14:paraId="6A0D91F1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 xml:space="preserve"> {punica14}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【陈圆圆】笨蛋，当然是等你一起走啦。</w:t>
      </w:r>
    </w:p>
    <w:p w14:paraId="598DF611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{punica05}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你今天好慢哦~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我都在门口等你好久了，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脸都冻红了，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你在干什么呢？</w:t>
      </w:r>
    </w:p>
    <w:p w14:paraId="10660AA4">
      <w:pPr>
        <w:widowControl/>
        <w:bidi w:val="0"/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 xml:space="preserve"> </w:t>
      </w: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吃饭耽误了/</w:t>
      </w:r>
    </w:p>
    <w:p w14:paraId="065A55EF">
      <w:pPr>
        <w:widowControl/>
        <w:bidi w:val="0"/>
        <w:rPr>
          <w:rFonts w:hint="eastAsia" w:ascii="宋体" w:hAnsi="宋体" w:eastAsia="宋体" w:cs="宋体"/>
          <w:color w:val="FF0000"/>
          <w:kern w:val="2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u w:val="single"/>
          <w:lang w:val="en-US" w:eastAsia="zh" w:bidi="ar"/>
          <w:woUserID w:val="1"/>
        </w:rPr>
        <w:t>（伸出手暖一暖她的脸蛋）</w:t>
      </w:r>
    </w:p>
    <w:p w14:paraId="60D6A3DC">
      <w:pPr>
        <w:widowControl/>
        <w:bidi w:val="0"/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{punica02}</w:t>
      </w: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【陈圆圆】诶？P...</w:t>
      </w:r>
    </w:p>
    <w:p w14:paraId="37A06E7B">
      <w:pPr>
        <w:widowControl/>
        <w:bidi w:val="0"/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【旁白】她惊讶了一下，没有反对也没有制止你。你用手搓一搓她不知道因为什么而变红的脸蛋，软软的，在冰冷的冬天散发出一股若有若无的热意。</w:t>
      </w:r>
    </w:p>
    <w:p w14:paraId="25675162">
      <w:pPr>
        <w:widowControl/>
        <w:bidi w:val="0"/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{punica04}</w:t>
      </w: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【陈圆圆】别捏啦！再不走迟到了，今天可是要考二模的！</w:t>
      </w:r>
    </w:p>
    <w:p w14:paraId="59553C3C">
      <w:pPr>
        <w:widowControl/>
        <w:bidi w:val="0"/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{场景：冬-街中，早上，无雪}</w:t>
      </w:r>
    </w:p>
    <w:p w14:paraId="060F415C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北国的三月还飘着雪花，高三的学生出门早于环卫工人清洁人行道的时间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。</w:t>
      </w:r>
    </w:p>
    <w:p w14:paraId="010B415E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{punica05}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【陈圆圆】今天要考二模了，真头疼啊，我上次考的不怎么样，我妈妈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骂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了我好久呢。</w:t>
      </w:r>
    </w:p>
    <w:p w14:paraId="1ADBF298">
      <w:pPr>
        <w:widowControl/>
        <w:numPr>
          <w:ilvl w:val="0"/>
          <w:numId w:val="0"/>
        </w:numPr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{punica01hk}P，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今天有把握吗？</w:t>
      </w:r>
    </w:p>
    <w:p w14:paraId="12167FED">
      <w:pPr>
        <w:widowControl/>
        <w:numPr>
          <w:ilvl w:val="0"/>
          <w:numId w:val="0"/>
        </w:numPr>
        <w:bidi w:val="0"/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感觉不太妙</w:t>
      </w:r>
    </w:p>
    <w:p w14:paraId="2110A3B1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【旁白】想起糟糕的语文成绩，原本略为轻松的心情一下子又沉重起来。</w:t>
      </w:r>
    </w:p>
    <w:p w14:paraId="25AE8629">
      <w:pPr>
        <w:widowControl/>
        <w:bidi w:val="0"/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总觉得语文要完蛋，咋办啊</w:t>
      </w:r>
    </w:p>
    <w:p w14:paraId="2F8DEBE4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{punica02}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唉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...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语文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...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语文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......</w:t>
      </w:r>
    </w:p>
    <w:p w14:paraId="2189315A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{punica04}你知道我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超讨厌语文来着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，P。昨晚我都没怎么睡好。</w:t>
      </w:r>
    </w:p>
    <w:p w14:paraId="7F184DB3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她深吸一口气，努力让声音听起来平稳，甚至带上一点自嘲的轻松</w:t>
      </w:r>
    </w:p>
    <w:p w14:paraId="46638BFD">
      <w:pPr>
        <w:widowControl/>
        <w:bidi w:val="0"/>
        <w:rPr>
          <w:rFonts w:hint="eastAsia" w:ascii="宋体" w:hAnsi="宋体" w:eastAsia="宋体" w:cs="宋体"/>
          <w:kern w:val="2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{punica11}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你知道吗？我昨晚做梦，梦见自己在考场上给监考老师背《离骚》。结果背到一半，发现背串了，我把《离骚》背成《春江花月夜》了！</w:t>
      </w:r>
    </w:p>
    <w:p w14:paraId="7A401402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她手舞足蹈地描述着噩梦，笑声穿透了晨间的雾霾，像是灰尘在丁达尔效应形成的光幕里跳舞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。</w:t>
      </w:r>
    </w:p>
    <w:p w14:paraId="48DE56A5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我笑着看着她傻乎乎的样子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。</w:t>
      </w:r>
    </w:p>
    <w:p w14:paraId="190C16C9">
      <w:pPr>
        <w:widowControl/>
        <w:bidi w:val="0"/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{punica01kk}</w:t>
      </w: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【陈圆圆】这次要不要赌赌谁考得好？我赌我生物考的比你好，我赢了你要请我喝茉莉奶茶！</w:t>
      </w:r>
    </w:p>
    <w:p w14:paraId="7F91D067">
      <w:pPr>
        <w:widowControl/>
        <w:bidi w:val="0"/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【旁白】“这不公平！”我说，“你是生物课代表，我咋能考的比你还好。”</w:t>
      </w:r>
    </w:p>
    <w:p w14:paraId="49C16C92">
      <w:pPr>
        <w:widowControl/>
        <w:bidi w:val="0"/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{punica05}</w:t>
      </w: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【陈圆圆】啊...好吧，还以为能敲你一顿奶茶嘞。那你定比什么吧？</w:t>
      </w:r>
    </w:p>
    <w:p w14:paraId="484B2A8F">
      <w:pPr>
        <w:widowControl/>
        <w:bidi w:val="0"/>
        <w:rPr>
          <w:rFonts w:hint="eastAsia" w:ascii="宋体" w:hAnsi="宋体" w:eastAsia="宋体" w:cs="宋体"/>
          <w:kern w:val="2"/>
          <w:u w:val="single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不如这次比谁语文考得差吧</w:t>
      </w: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/</w:t>
      </w:r>
      <w:r>
        <w:rPr>
          <w:rFonts w:hint="eastAsia" w:ascii="宋体" w:hAnsi="宋体" w:eastAsia="宋体" w:cs="宋体"/>
          <w:kern w:val="2"/>
          <w:u w:val="single"/>
          <w:lang w:val="en-US" w:eastAsia="zh-CN" w:bidi="ar"/>
          <w:woUserID w:val="1"/>
        </w:rPr>
        <w:t>来！赌一把！就赌这次谁语文考得差！</w:t>
      </w:r>
    </w:p>
    <w:p w14:paraId="59B173E3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“咱们多少年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语文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难兄难弟了，不如这次咱们换个比法？不比谁考得好了，没意思！比谁语文考得差吧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，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怎么样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？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”</w:t>
      </w:r>
    </w:p>
    <w:p w14:paraId="1DBBF3B7">
      <w:pPr>
        <w:widowControl/>
        <w:bidi w:val="0"/>
        <w:rPr>
          <w:rFonts w:hint="eastAsia" w:ascii="宋体" w:hAnsi="宋体" w:eastAsia="宋体" w:cs="宋体"/>
          <w:kern w:val="2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{punica02}圆圆慢慢转过身，脸上还带着一丝茫然，似乎没反应过来我这跳跃的提议。</w:t>
      </w:r>
    </w:p>
    <w:p w14:paraId="6BD0FF86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{punica01hk}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考得差还要请客？亏你想得出来！不过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...</w:t>
      </w:r>
    </w:p>
    <w:p w14:paraId="78B6C5C0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{punica14}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...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比就比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，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谁怕谁啊！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你想喝啥？</w:t>
      </w:r>
    </w:p>
    <w:p w14:paraId="0ECF194C">
      <w:pPr>
        <w:widowControl/>
        <w:bidi w:val="0"/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冰鲜柠檬水/冰淇淋红茶/泰式奶绿/蜜桃乌龙/杨枝甘露/柠檬绿茶/生命之水/水/</w:t>
      </w:r>
    </w:p>
    <w:p w14:paraId="6CD72CD7">
      <w:pPr>
        <w:widowControl/>
        <w:bidi w:val="0"/>
        <w:rPr>
          <w:rFonts w:hint="eastAsia" w:ascii="宋体" w:hAnsi="宋体" w:eastAsia="宋体" w:cs="宋体"/>
          <w:kern w:val="2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{punica12}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【陈圆圆】好哦，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这次必然让你喝饱了回家。</w:t>
      </w:r>
    </w:p>
    <w:p w14:paraId="76ED0FD9">
      <w:pPr>
        <w:widowControl/>
        <w:bidi w:val="0"/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生命之水/</w:t>
      </w:r>
    </w:p>
    <w:p w14:paraId="0F598E06">
      <w:pPr>
        <w:widowControl/>
        <w:bidi w:val="0"/>
        <w:rPr>
          <w:rFonts w:hint="default" w:ascii="宋体" w:hAnsi="宋体" w:eastAsia="宋体" w:cs="宋体"/>
          <w:kern w:val="2"/>
          <w:u w:val="none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{punica12}</w:t>
      </w:r>
      <w:r>
        <w:rPr>
          <w:rFonts w:hint="eastAsia" w:ascii="宋体" w:hAnsi="宋体" w:eastAsia="宋体" w:cs="宋体"/>
          <w:kern w:val="2"/>
          <w:u w:val="none"/>
          <w:lang w:val="en-US" w:eastAsia="zh" w:bidi="ar"/>
          <w:woUserID w:val="1"/>
        </w:rPr>
        <w:t>【陈圆圆】</w:t>
      </w:r>
      <w:r>
        <w:rPr>
          <w:rFonts w:hint="eastAsia" w:ascii="宋体" w:hAnsi="宋体" w:eastAsia="宋体" w:cs="宋体"/>
          <w:kern w:val="2"/>
          <w:u w:val="none"/>
          <w:lang w:val="en-US" w:eastAsia="zh-CN" w:bidi="ar"/>
          <w:woUserID w:val="1"/>
        </w:rPr>
        <w:t>好呀，你要是买得到我就给你报销。</w:t>
      </w:r>
    </w:p>
    <w:p w14:paraId="457666DC">
      <w:pPr>
        <w:widowControl/>
        <w:bidi w:val="0"/>
        <w:rPr>
          <w:rFonts w:hint="eastAsia" w:ascii="宋体" w:hAnsi="宋体" w:eastAsia="宋体" w:cs="宋体"/>
          <w:kern w:val="2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u w:val="single"/>
          <w:lang w:val="en-US" w:eastAsia="zh" w:bidi="ar"/>
          <w:woUserID w:val="1"/>
        </w:rPr>
        <w:t>水/</w:t>
      </w:r>
    </w:p>
    <w:p w14:paraId="742C0B00">
      <w:pPr>
        <w:widowControl/>
        <w:bidi w:val="0"/>
        <w:rPr>
          <w:rFonts w:hint="eastAsia" w:ascii="宋体" w:hAnsi="宋体" w:eastAsia="宋体" w:cs="宋体"/>
          <w:kern w:val="2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{punica12}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【陈圆圆】哈哈，我去水房请你喝到饱。</w:t>
      </w:r>
    </w:p>
    <w:p w14:paraId="13E45649">
      <w:pPr>
        <w:widowControl/>
        <w:bidi w:val="0"/>
        <w:rPr>
          <w:rFonts w:hint="eastAsia" w:ascii="宋体" w:hAnsi="宋体" w:eastAsia="宋体" w:cs="宋体"/>
          <w:kern w:val="2"/>
          <w:lang w:val="en-US" w:eastAsia="zh-CN" w:bidi="ar"/>
          <w:woUserID w:val="1"/>
        </w:rPr>
      </w:pPr>
    </w:p>
    <w:p w14:paraId="206E0172">
      <w:pPr>
        <w:widowControl/>
        <w:bidi w:val="0"/>
        <w:rPr>
          <w:rFonts w:hint="default" w:ascii="宋体" w:hAnsi="宋体" w:eastAsia="宋体" w:cs="宋体"/>
          <w:kern w:val="2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{punica14}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【陈圆圆】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走吧，</w:t>
      </w:r>
      <w:bookmarkStart w:id="0" w:name="_GoBack"/>
      <w:bookmarkEnd w:id="0"/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看看这次二模花落谁家！</w:t>
      </w:r>
    </w:p>
    <w:p w14:paraId="3355F019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{立绘，no}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我和圆圆一步深一步浅，踩着雪花走向学校。</w:t>
      </w:r>
    </w:p>
    <w:p w14:paraId="4A9106D4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</w:p>
    <w:p w14:paraId="1DF6EC85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sectPr>
          <w:pgSz w:w="11906" w:h="16838"/>
          <w:pgMar w:top="1440" w:right="1800" w:bottom="1440" w:left="1800" w:header="851" w:footer="992" w:gutter="0"/>
          <w:cols w:space="0" w:num="1"/>
          <w:rtlGutter w:val="0"/>
          <w:docGrid w:type="lines" w:linePitch="387" w:charSpace="0"/>
        </w:sectPr>
      </w:pPr>
    </w:p>
    <w:p w14:paraId="079A5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300" w:lineRule="atLeast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lang w:val="en-US" w:eastAsia="zh-CN" w:bidi="ar"/>
          <w:woUserID w:val="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lang w:val="en-US" w:eastAsia="zh-CN" w:bidi="ar"/>
          <w:woUserID w:val="1"/>
        </w:rPr>
        <w:t>{场景：考试试卷01，BGM上课铃}</w:t>
      </w:r>
    </w:p>
    <w:p w14:paraId="51001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300" w:lineRule="atLeast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lang w:val="en-US" w:eastAsia="zh-CN" w:bidi="ar"/>
          <w:woUserID w:val="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lang w:val="en-US" w:eastAsia="zh-CN" w:bidi="ar"/>
          <w:woUserID w:val="1"/>
        </w:rPr>
        <w:t>{场景：考试试卷02}</w:t>
      </w:r>
    </w:p>
    <w:p w14:paraId="4E141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300" w:lineRule="atLeast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lang w:val="en-US" w:eastAsia="zh-CN" w:bidi="ar"/>
          <w:woUserID w:val="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lang w:val="en-US" w:eastAsia="zh-CN" w:bidi="ar"/>
          <w:woUserID w:val="1"/>
        </w:rPr>
        <w:t>{</w:t>
      </w:r>
      <w:r>
        <w:rPr>
          <w:rFonts w:hint="default" w:ascii="黑体" w:hAnsi="黑体" w:eastAsia="黑体" w:cs="黑体"/>
          <w:i w:val="0"/>
          <w:iCs w:val="0"/>
          <w:caps w:val="0"/>
          <w:color w:val="auto"/>
          <w:spacing w:val="0"/>
          <w:kern w:val="0"/>
          <w:lang w:eastAsia="zh-CN" w:bidi="ar"/>
          <w:woUserID w:val="1"/>
        </w:rPr>
        <w:t>选项：ABCDE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kern w:val="0"/>
          <w:lang w:val="en-US" w:eastAsia="zh-CN" w:bidi="ar"/>
          <w:woUserID w:val="1"/>
        </w:rPr>
        <w:t>}</w:t>
      </w:r>
    </w:p>
    <w:p w14:paraId="3C226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300" w:lineRule="atLeast"/>
        <w:ind w:left="0" w:right="0" w:firstLine="0"/>
        <w:jc w:val="left"/>
        <w:rPr>
          <w:rFonts w:hint="default" w:ascii="黑体" w:hAnsi="黑体" w:eastAsia="黑体" w:cs="黑体"/>
          <w:i w:val="0"/>
          <w:iCs w:val="0"/>
          <w:caps w:val="0"/>
          <w:color w:val="C00000"/>
          <w:spacing w:val="0"/>
          <w:kern w:val="0"/>
          <w:lang w:val="en-US" w:eastAsia="zh-CN" w:bidi="ar"/>
          <w:woUserID w:val="1"/>
        </w:rPr>
      </w:pPr>
      <w:r>
        <w:rPr>
          <w:rFonts w:hint="default" w:ascii="黑体" w:hAnsi="黑体" w:eastAsia="黑体" w:cs="黑体"/>
          <w:i w:val="0"/>
          <w:iCs w:val="0"/>
          <w:caps w:val="0"/>
          <w:color w:val="auto"/>
          <w:spacing w:val="0"/>
          <w:kern w:val="0"/>
          <w:lang w:eastAsia="zh-CN" w:bidi="ar"/>
        </w:rPr>
        <w:t>{场景：黑屏}</w:t>
      </w:r>
    </w:p>
    <w:p w14:paraId="31D2179B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{场景：教室后方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，白天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-bgm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下课铃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}</w:t>
      </w:r>
    </w:p>
    <w:p w14:paraId="1062ADD5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【旁白】“叮叮咚咚”语文考试结束了。</w:t>
      </w:r>
    </w:p>
    <w:p w14:paraId="464EFF5A">
      <w:pPr>
        <w:widowControl/>
        <w:bidi w:val="0"/>
        <w:rPr>
          <w:rFonts w:hint="eastAsia" w:ascii="宋体" w:hAnsi="宋体" w:eastAsia="宋体" w:cs="宋体"/>
          <w:kern w:val="2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推开教室门的那一刻，声浪像实体一样撞了过来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。</w:t>
      </w:r>
    </w:p>
    <w:p w14:paraId="46E43A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【同学】这次选择错了三个，倒霉啊。</w:t>
      </w:r>
    </w:p>
    <w:p w14:paraId="749757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{punica01kk}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【陈圆圆】P，你这次考的怎么样？</w:t>
      </w:r>
    </w:p>
    <w:p w14:paraId="555E49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{无立绘}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就在这时，一个愤怒而极具穿透力的声音，如同审判的钟声，在嘈杂的背景音中清晰地响起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。</w:t>
      </w:r>
    </w:p>
    <w:p w14:paraId="0C52DC1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【班主任】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P，来我办公室一趟。</w:t>
      </w:r>
    </w:p>
    <w:p w14:paraId="29BE7C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人群瞬间安静了，无数道目光“唰”地聚焦在我身上，有同情，有好奇，有幸灾乐祸。</w:t>
      </w:r>
    </w:p>
    <w:p w14:paraId="241F00D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{punica02}我转头看向陈圆圆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。</w:t>
      </w:r>
    </w:p>
    <w:p w14:paraId="2A2753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【班主任】陈圆圆，你也一起来。</w:t>
      </w:r>
    </w:p>
    <w:p w14:paraId="7C769A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【陈圆圆】啊？好...</w:t>
      </w:r>
    </w:p>
    <w:p w14:paraId="07F1A8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10DAAD8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{场景：教师办公室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，白天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-bgm</w:t>
      </w:r>
      <w:r>
        <w:rPr>
          <w:rFonts w:hint="eastAsia" w:ascii="宋体" w:hAnsi="宋体" w:eastAsia="宋体" w:cs="宋体"/>
          <w:kern w:val="2"/>
          <w:lang w:val="en-US" w:eastAsia="zh-CN" w:bidi="ar"/>
          <w:woUserID w:val="1"/>
        </w:rPr>
        <w:t>无</w:t>
      </w:r>
      <w:r>
        <w:rPr>
          <w:rFonts w:hint="eastAsia" w:ascii="宋体" w:hAnsi="宋体" w:eastAsia="宋体" w:cs="宋体"/>
          <w:kern w:val="2"/>
          <w:lang w:val="en-US" w:eastAsia="zh" w:bidi="ar"/>
          <w:woUserID w:val="1"/>
        </w:rPr>
        <w:t>}</w:t>
      </w:r>
    </w:p>
    <w:p w14:paraId="59FD570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教师办公室。</w:t>
      </w:r>
    </w:p>
    <w:p w14:paraId="4B30C2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我深吸一口气，准备迎接老师的狂风暴雨——</w:t>
      </w:r>
    </w:p>
    <w:p w14:paraId="741DEA9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{BGM月光-钢琴}</w:t>
      </w:r>
    </w:p>
    <w:p w14:paraId="19D5E0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{jasm03q}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【？？？】不想去的话，可以直接跳过哦。</w:t>
      </w:r>
    </w:p>
    <w:p w14:paraId="778CEDF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【旁白】谁在说话？我环顾四周，看见一个女生正笑盈盈地看着我们这边。</w:t>
      </w:r>
    </w:p>
    <w:p w14:paraId="55DA30F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她好像没有开口，但是你能听见她在讲话。</w:t>
      </w:r>
    </w:p>
    <w:p w14:paraId="47B4A9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{jasm03x}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【？？？】接下来只是无意义的训斥，要不要直接跳过呢？</w:t>
      </w:r>
    </w:p>
    <w:p w14:paraId="22324F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你也很好奇真正有意思的事情是什么吧，比如，我们的社团为什么要叫八股文学社？</w:t>
      </w:r>
    </w:p>
    <w:p w14:paraId="23D278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跳过吧/为什么？</w:t>
      </w:r>
    </w:p>
    <w:p w14:paraId="60BB65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{场景-黑屏}</w:t>
      </w:r>
    </w:p>
    <w:p w14:paraId="03214A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{场景-学校走廊，夕阳}</w:t>
      </w:r>
    </w:p>
    <w:p w14:paraId="76501B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【旁白】考完下午的数学，我和陈圆圆来到学校的旧教学楼。</w:t>
      </w:r>
    </w:p>
    <w:p w14:paraId="37E0BC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走廊尽头，一扇掉漆的木门上挂着歪斜的牌子——“劳动教室”。门虚掩着，透出里面昏黄的光线和旧书特有的尘埃气息。</w:t>
      </w:r>
    </w:p>
    <w:p w14:paraId="5EDEA8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根据刚刚班主任和我们说的，我俩这次的语文成绩大概率上不了一百分。</w:t>
      </w:r>
    </w:p>
    <w:p w14:paraId="028375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二模结束后有一次分班滚动，如果其他科目发挥一般，这次还能不能保持在清北班都难说。</w:t>
      </w:r>
    </w:p>
    <w:p w14:paraId="64B785D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这时，突然出现了一位文科班的超级学霸，和老师们说她要办一个能让语文作文保持在45分的社团，还邀请我们参加——真是神奇，就好像知道我们的难处一样。</w:t>
      </w:r>
    </w:p>
    <w:p w14:paraId="2A8EDC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我推开了门。</w:t>
      </w:r>
    </w:p>
    <w:p w14:paraId="1E9DA3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{场景-文学社，夕阳}</w:t>
      </w:r>
    </w:p>
    <w:p w14:paraId="54570A8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一个堆满旧课桌、几乎被遗忘的狭小活动室。空气中有灰尘和潮湿味道，课桌上却没有落灰的痕迹，很明显，有人已经来打扫过一遍教室了。</w:t>
      </w:r>
    </w:p>
    <w:p w14:paraId="293572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{P02}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【陈圆圆】小玉？你也来参加文学社吗？</w:t>
      </w:r>
    </w:p>
    <w:p w14:paraId="6692DA0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{M03}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【贾玉婕】季明…咦，圆圆？你们也是来八股文学社的？</w:t>
      </w:r>
    </w:p>
    <w:p w14:paraId="27BC4C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【旁白】欢快的阳光勾勒出她的讶异的脸庞。一头乌黑长发被鲨鱼夹随意束起，几缕碎发垂落颊边，洗得发白的校服散发着好闻的洗衣液的味道。</w:t>
      </w:r>
    </w:p>
    <w:p w14:paraId="76174D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{P05}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【陈圆圆】是班主任让我俩来的，你也知道我的语文成绩......你在看什么书？</w:t>
      </w:r>
    </w:p>
    <w:p w14:paraId="37D46B9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{M04}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【旁白】贾玉婕向她摊开着一本薄薄的杂志。</w:t>
      </w:r>
    </w:p>
    <w:p w14:paraId="1A376C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{M03}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【贾玉婕】班主任给我推荐的议论文素材月刊，今天不是来作文特训吗，我想先看看有没有能用得上的。</w:t>
      </w:r>
    </w:p>
    <w:p w14:paraId="32565B2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{P12}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【陈圆圆】你居然能记得住，好厉害！我每次看这种东西都当小说看的，然后上考场开始抓瞎，实在想不出来就开始编例子......</w:t>
      </w:r>
    </w:p>
    <w:p w14:paraId="240342E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【？？？】只要能写出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扣题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的素材，编也是可以的哦，平时的积累也只是帮你更加得心应手而已……</w:t>
      </w:r>
    </w:p>
    <w:p w14:paraId="2710E3C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【旁白】“啪”的一下，有人打开了教室的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。</w:t>
      </w:r>
    </w:p>
    <w:p w14:paraId="2622B72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{J01N}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你定睛向门口看去，一个女生正笑眯眯地看着你。</w:t>
      </w:r>
    </w:p>
    <w:p w14:paraId="2492EF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是她，那个在老师办公室里的奇怪女孩。</w:t>
      </w:r>
    </w:p>
    <w:p w14:paraId="52F8AB8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{M03}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【贾玉婕】您好，是季明月同学吗？</w:t>
      </w:r>
    </w:p>
    <w:p w14:paraId="03F708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{J02Q}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【季明月】是的，你是贾玉婕同学吧，老师和我说过你的情况。</w:t>
      </w:r>
    </w:p>
    <w:p w14:paraId="3272A2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这两位同学，圆圆和P也是来参加八股文学社的，你们三个应该相互认识吧？</w:t>
      </w:r>
    </w:p>
    <w:p w14:paraId="5D91060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{01KK}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【陈圆圆】是的！我们三个是一个班的～</w:t>
      </w:r>
    </w:p>
    <w:p w14:paraId="3F2C55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我叫P，请多指教</w:t>
      </w:r>
    </w:p>
    <w:p w14:paraId="19F656A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【季明月】这个名字有点神奇......</w:t>
      </w:r>
    </w:p>
    <w:p w14:paraId="6F50BD2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我记住啦，以后你们可以直接叫我明月。</w:t>
      </w:r>
    </w:p>
    <w:p w14:paraId="1C281C0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没想到你们来的这么早，抱歉让你们久等了。</w:t>
      </w:r>
    </w:p>
    <w:p w14:paraId="5F7BD3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{P01HK}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【陈圆圆】没有没有！只是我们考完试就直接过来了，你看现在离你约我们的时间还早呢！咱们都没迟到。”</w:t>
      </w:r>
    </w:p>
    <w:p w14:paraId="6CE1C88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{J02Q}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【季明月】有这样勤快的学生是我的荣幸。不过来的最早的是贾玉婕同学吧，我之前来教室开门的时候桌子上的灰还没来得及收拾呢，谢谢你帮我们擦桌子。</w:t>
      </w:r>
    </w:p>
    <w:p w14:paraId="25FD89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{P08}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【陈圆圆】哦！怪不得进来觉得挺干净的，原来是田螺姑娘小玉！</w:t>
      </w:r>
    </w:p>
    <w:p w14:paraId="55CB4B6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谢谢你/下次轮流打扫吧</w:t>
      </w:r>
    </w:p>
    <w:p w14:paraId="7F7BF8B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{M02}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【贾玉婕】没有没有，只是小事。</w:t>
      </w:r>
    </w:p>
    <w:p w14:paraId="4FC31E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【季明月】哪里，高三的每一分钟都弥足珍贵。不过既然大家信任我来到这个教室，我们就开始进入正题吧。</w:t>
      </w:r>
    </w:p>
    <w:p w14:paraId="19B8C08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{场景-电子讲解}{J01B}{BGM-喷泉}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【旁白】季明月拿起一只黑色的白板笔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，拉开黑板打开电子屏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。</w:t>
      </w:r>
    </w:p>
    <w:p w14:paraId="62E7067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【季明月】各位想必是冲着能考45分的作文来到这里的吧，不过我得先向大家承认一件事，</w:t>
      </w:r>
    </w:p>
    <w:p w14:paraId="406743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我不是神仙，能帮大家学习的只是在普通课题上也能学到的语文知识，我只是针对题目进行更精炼的讲解。</w:t>
      </w:r>
    </w:p>
    <w:p w14:paraId="2DC37E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那你这不就是虚假宣传/你这纯纯就是噱头啊</w:t>
      </w:r>
    </w:p>
    <w:p w14:paraId="0D66B4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{J02B}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【旁白】闻言，季明月好像很高兴地眨了眨眼睛</w:t>
      </w:r>
    </w:p>
    <w:p w14:paraId="4E7E20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{场景-电子屏三月一日01}{J01B}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【季明月】不过，我也不是完全的一无是处。不如大家来想一下这个问题——你觉得高考作文最重要的是什么？</w:t>
      </w:r>
    </w:p>
    <w:p w14:paraId="1F0AF5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【旁白】说罢，她看向陈圆圆，期待她给出一个答案</w:t>
      </w:r>
    </w:p>
    <w:p w14:paraId="0B020B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{P02}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【陈圆圆】我吗？嗯……</w:t>
      </w:r>
    </w:p>
    <w:p w14:paraId="783256E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我觉得最重要的还得是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例子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吧，要找到合适的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事例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需要很庞大的知识库......</w:t>
      </w:r>
    </w:p>
    <w:p w14:paraId="538B9B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【旁白】季明月没有说话，只是把目光转向贾玉婕。</w:t>
      </w:r>
    </w:p>
    <w:p w14:paraId="7AECFE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{M-W}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【贾玉婕】我觉得最重要的还得是文采，古人有云：“言之无文，行而不远。”</w:t>
      </w:r>
    </w:p>
    <w:p w14:paraId="7C1448E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【旁白】季明月听完，看向了你</w:t>
      </w:r>
    </w:p>
    <w:p w14:paraId="022DBE2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{场景-电子屏三月一日02}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【季明月】那你呢，P？你觉得对于高考作文来说，什么最重要？</w:t>
      </w:r>
    </w:p>
    <w:p w14:paraId="267A5A2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结构/文采/立意/感情/辞藻/论据</w:t>
      </w:r>
    </w:p>
    <w:p w14:paraId="23B8AD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立意</w:t>
      </w:r>
    </w:p>
    <w:p w14:paraId="2D46917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{J02B}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【季明月】正解。</w:t>
      </w:r>
    </w:p>
    <w:p w14:paraId="5E36302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结构/文采/感情/辞藻/论据</w:t>
      </w:r>
    </w:p>
    <w:p w14:paraId="08C314B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【季明月】它们也重要，但不是最重要的。</w:t>
      </w:r>
    </w:p>
    <w:p w14:paraId="2690D0F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4B2F13A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【季明月】首先，举例的确重要，但是这是一篇议论文最基础的东西，像你们这样优秀的学生，不应该只以举例恰当来要求自己。</w:t>
      </w:r>
    </w:p>
    <w:p w14:paraId="0DB58B8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{P04}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【旁白】她看了一眼陈圆圆，陈圆圆害羞地把脸低了下去。</w:t>
      </w:r>
    </w:p>
    <w:p w14:paraId="4C8EF33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【季明月】其次，辞藻确实重要，但，恕我直言，各位的作文成绩在35-48不等，在不能维持很稳定的分数下，文字的华丽并不是首要考虑的对象。</w:t>
      </w:r>
    </w:p>
    <w:p w14:paraId="65A36B2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{M04}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【旁白】她看了一眼贾玉婕，贾玉婕若有所思地点了点头。</w:t>
      </w:r>
    </w:p>
    <w:p w14:paraId="30A864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{J01B}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【季明月】正所谓对症下药，如果各位是作文能稳定在48-60之间，我肯定会向大家分享时政事例，好词好句，满分范文，但是现在最优先的还是——</w:t>
      </w:r>
    </w:p>
    <w:p w14:paraId="7BA0E42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【旁白】她拿起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笔，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刷刷写了两个字。</w:t>
      </w:r>
    </w:p>
    <w:p w14:paraId="0091C4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{场景-电子屏三月一日03}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【季明月】“立意”。如果一篇文章立意能非常好地切合题目，那么它最基础也是45分的作文。这就是我向大家保证作文上45的由来。</w:t>
      </w:r>
    </w:p>
    <w:p w14:paraId="5847A0C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【旁白】她看向你。</w:t>
      </w:r>
    </w:p>
    <w:p w14:paraId="6BFD83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{J02Q}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【季明月】所以说，重点不在“八股文”上，你如果说它是个噱头，我也承认：这只是引起你注意的小把戏而已。</w:t>
      </w:r>
    </w:p>
    <w:p w14:paraId="66DFA55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这一套写作法最重要的还是找立意，因此，我会专门特训你们的分析能力。</w:t>
      </w:r>
    </w:p>
    <w:p w14:paraId="0901BC0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这就是八股文写作法的特训，你们对接下来的训练还有什么问题吗？</w:t>
      </w:r>
    </w:p>
    <w:p w14:paraId="0AAB34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瞎选会扣智力值吗？/没什么问题了</w:t>
      </w:r>
    </w:p>
    <w:p w14:paraId="645304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瞎选会扣智力值吗？</w:t>
      </w:r>
    </w:p>
    <w:p w14:paraId="732A58B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no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{J03Q}</w:t>
      </w:r>
      <w:r>
        <w:rPr>
          <w:rFonts w:hint="eastAsia" w:ascii="宋体" w:hAnsi="宋体" w:eastAsia="宋体" w:cs="宋体"/>
          <w:kern w:val="2"/>
          <w:sz w:val="21"/>
          <w:szCs w:val="21"/>
          <w:u w:val="none"/>
          <w:lang w:val="en-US" w:eastAsia="zh" w:bidi="ar"/>
          <w:woUserID w:val="1"/>
        </w:rPr>
        <w:t>【季明月】你说每天如果不好好写作业的话，最后高考会怎么样呢？</w:t>
      </w:r>
    </w:p>
    <w:p w14:paraId="68C7397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/没什么问题了</w:t>
      </w:r>
    </w:p>
    <w:p w14:paraId="0737B1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{J02Q}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【季明月】嗯哼。</w:t>
      </w:r>
    </w:p>
    <w:p w14:paraId="2C83F9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517979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{BGM停}</w:t>
      </w:r>
    </w:p>
    <w:p w14:paraId="01B684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{场景-文学社，夕阳}{M03}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【贾玉婕】我明白了，那今天讲什么呢？</w:t>
      </w:r>
    </w:p>
    <w:p w14:paraId="50852D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{J01N}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【旁白】季明月看了看外的天色，又看了看电子黑板右下角的时间。</w:t>
      </w:r>
    </w:p>
    <w:p w14:paraId="4D1CDB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{J02N}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【季明月】不早啦，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大家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晚上总结一下今天的二模作文，把它写成简单的论点的形式，明天我们讲。</w:t>
      </w:r>
    </w:p>
    <w:p w14:paraId="2A7A16A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{P12}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【陈圆圆】好！谢谢你明月，明天见！</w:t>
      </w:r>
    </w:p>
    <w:p w14:paraId="421F19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【旁白】陈圆圆向季明月挥了挥手就急匆匆地跑出去了。我知道，她是急着去买晚饭，这会还在上课时间，再晚点食堂就要人满为患了——季明月的下课时间还挺人性化。</w:t>
      </w:r>
    </w:p>
    <w:p w14:paraId="40E91E6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{M01}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贾玉婕向季明月欠了欠身。</w:t>
      </w:r>
    </w:p>
    <w:p w14:paraId="52DCD1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【贾玉婕】谢谢你季明月，我先回去了，明天见。</w:t>
      </w:r>
    </w:p>
    <w:p w14:paraId="30DC9F3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{J02Q}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【季明月】不用这么客气，拜拜。</w:t>
      </w:r>
    </w:p>
    <w:p w14:paraId="248F40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明天见/拜拜</w:t>
      </w:r>
    </w:p>
    <w:p w14:paraId="26B3F7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</w:t>
      </w:r>
      <w:r>
        <w:rPr>
          <w:rFonts w:hint="eastAsia" w:ascii="宋体" w:hAnsi="宋体" w:eastAsia="宋体" w:cs="宋体"/>
          <w:kern w:val="2"/>
          <w:sz w:val="21"/>
          <w:szCs w:val="21"/>
          <w:u w:val="single"/>
          <w:lang w:val="en-US" w:eastAsia="zh" w:bidi="ar"/>
          <w:woUserID w:val="1"/>
        </w:rPr>
        <w:t>明天见/拜拜</w:t>
      </w:r>
    </w:p>
    <w:p w14:paraId="1F06448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{J03Q}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【旁白】她向你莞尔一笑。</w:t>
      </w:r>
    </w:p>
    <w:p w14:paraId="1CB53A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{J03X}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【季明月】祝你在这里玩得开心，P。</w:t>
      </w:r>
    </w:p>
    <w:p w14:paraId="2894E77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383375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5D91C7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31313B7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497236AF">
      <w:pPr>
        <w:widowControl/>
        <w:bidi w:val="0"/>
        <w:rPr>
          <w:rFonts w:hint="eastAsia" w:ascii="宋体" w:hAnsi="宋体" w:eastAsia="宋体" w:cs="宋体"/>
          <w:kern w:val="2"/>
          <w:lang w:val="en-US" w:eastAsia="zh" w:bidi="ar"/>
          <w:woUserID w:val="1"/>
        </w:rPr>
      </w:pPr>
    </w:p>
    <w:p w14:paraId="4CCBC594">
      <w:pPr>
        <w:widowControl/>
        <w:bidi w:val="0"/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E990EFC"/>
    <w:rsid w:val="0ED62150"/>
    <w:rsid w:val="0F2B6FD9"/>
    <w:rsid w:val="137F3B3A"/>
    <w:rsid w:val="183C240D"/>
    <w:rsid w:val="1AA24D9F"/>
    <w:rsid w:val="1D53029C"/>
    <w:rsid w:val="22F70DCB"/>
    <w:rsid w:val="28DA2E89"/>
    <w:rsid w:val="2A4254F9"/>
    <w:rsid w:val="2AAFDA81"/>
    <w:rsid w:val="2C8A5C74"/>
    <w:rsid w:val="2D1F32F4"/>
    <w:rsid w:val="323B4D81"/>
    <w:rsid w:val="34B70380"/>
    <w:rsid w:val="377D984B"/>
    <w:rsid w:val="38BC61F4"/>
    <w:rsid w:val="3AE174A3"/>
    <w:rsid w:val="41624419"/>
    <w:rsid w:val="43446334"/>
    <w:rsid w:val="44A84E71"/>
    <w:rsid w:val="477DCE1E"/>
    <w:rsid w:val="56F766AE"/>
    <w:rsid w:val="573E1E21"/>
    <w:rsid w:val="5AEF954C"/>
    <w:rsid w:val="5B487E91"/>
    <w:rsid w:val="5CF9550F"/>
    <w:rsid w:val="5EE133AA"/>
    <w:rsid w:val="5EFAE55B"/>
    <w:rsid w:val="5EFEBDE8"/>
    <w:rsid w:val="5F7F7AE8"/>
    <w:rsid w:val="60413A25"/>
    <w:rsid w:val="68CA2609"/>
    <w:rsid w:val="68CC1AED"/>
    <w:rsid w:val="69BB0F42"/>
    <w:rsid w:val="6A637494"/>
    <w:rsid w:val="6BCF62E6"/>
    <w:rsid w:val="6CD3A16D"/>
    <w:rsid w:val="6D535020"/>
    <w:rsid w:val="6DFFD5FA"/>
    <w:rsid w:val="6E5F49A6"/>
    <w:rsid w:val="6EFB64E4"/>
    <w:rsid w:val="6FFF37D2"/>
    <w:rsid w:val="70DE2EF1"/>
    <w:rsid w:val="72DF0CC7"/>
    <w:rsid w:val="75C354EB"/>
    <w:rsid w:val="76D9DED7"/>
    <w:rsid w:val="77FDFD09"/>
    <w:rsid w:val="77FFDC3B"/>
    <w:rsid w:val="7BD95D2F"/>
    <w:rsid w:val="7C5F4108"/>
    <w:rsid w:val="7F79C282"/>
    <w:rsid w:val="7F7B6CAE"/>
    <w:rsid w:val="7FB942CE"/>
    <w:rsid w:val="7FBF6DD0"/>
    <w:rsid w:val="7FCD17FE"/>
    <w:rsid w:val="7FD7E9A0"/>
    <w:rsid w:val="7FE9FBB2"/>
    <w:rsid w:val="7FFB939D"/>
    <w:rsid w:val="8FFFA67E"/>
    <w:rsid w:val="9CF71DE1"/>
    <w:rsid w:val="9FFDCE01"/>
    <w:rsid w:val="A97F623E"/>
    <w:rsid w:val="AFBF8780"/>
    <w:rsid w:val="B3F9ECDE"/>
    <w:rsid w:val="B67AD5A5"/>
    <w:rsid w:val="B9E74B37"/>
    <w:rsid w:val="BEEFCB4B"/>
    <w:rsid w:val="BF77D4C6"/>
    <w:rsid w:val="BFE6F841"/>
    <w:rsid w:val="D5DBFB90"/>
    <w:rsid w:val="D5DE8897"/>
    <w:rsid w:val="DE73CE57"/>
    <w:rsid w:val="DFF69638"/>
    <w:rsid w:val="E55F51FD"/>
    <w:rsid w:val="E7FE3684"/>
    <w:rsid w:val="EE8EF166"/>
    <w:rsid w:val="EFFF70E4"/>
    <w:rsid w:val="F7EEC240"/>
    <w:rsid w:val="FB8FB762"/>
    <w:rsid w:val="FBBFDAC3"/>
    <w:rsid w:val="FBF75102"/>
    <w:rsid w:val="FBFDDCA9"/>
    <w:rsid w:val="FC3CCA7D"/>
    <w:rsid w:val="FDDC5620"/>
    <w:rsid w:val="FDEA700A"/>
    <w:rsid w:val="FFAD41E9"/>
    <w:rsid w:val="FFBB3A85"/>
    <w:rsid w:val="FFBFCE42"/>
    <w:rsid w:val="FFEF660E"/>
    <w:rsid w:val="FFF653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tmp\webword_3226821844\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4390</Words>
  <Characters>4678</Characters>
  <Lines>1</Lines>
  <Paragraphs>1</Paragraphs>
  <TotalTime>29</TotalTime>
  <ScaleCrop>false</ScaleCrop>
  <LinksUpToDate>false</LinksUpToDate>
  <CharactersWithSpaces>4686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2018-05-30T01:24:00Z</dcterms:created>
  <dc:creator>惠普</dc:creator>
  <cp:lastModifiedBy>WPS_1628091322</cp:lastModifiedBy>
  <dcterms:modified xsi:type="dcterms:W3CDTF">2025-10-14T09:10:58Z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FBBDCBF2B4C95C5E64AFD368DDEAA06D_43</vt:lpwstr>
  </property>
  <property fmtid="{D5CDD505-2E9C-101B-9397-08002B2CF9AE}" pid="6" name="KSOTemplateDocerSaveRecord">
    <vt:lpwstr>eyJoZGlkIjoiODdhYzQ3NDQ2NmMzMzEyNmNjZDUwZjg3NDlkMDI0ZmEiLCJ1c2VySWQiOiIxMjM4NjU2MzMwIn0=</vt:lpwstr>
  </property>
</Properties>
</file>